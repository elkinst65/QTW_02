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3108B0" w14:textId="2B97A119" w:rsidR="00080C97" w:rsidRDefault="00014430" w:rsidP="00CE2737">
      <w:pPr>
        <w:pStyle w:val="Title"/>
      </w:pPr>
      <w:r>
        <w:t>Unit 2</w:t>
      </w:r>
      <w:r w:rsidR="00CE2737">
        <w:t>: Notes</w:t>
      </w:r>
    </w:p>
    <w:p w14:paraId="68CB5C21" w14:textId="77777777" w:rsidR="003870FA" w:rsidRDefault="00014430" w:rsidP="00D3797D">
      <w:pPr>
        <w:pStyle w:val="Heading1"/>
      </w:pPr>
      <w:r>
        <w:t>2</w:t>
      </w:r>
      <w:r w:rsidR="003870FA">
        <w:t>.2 PROC MI Example I</w:t>
      </w:r>
    </w:p>
    <w:p w14:paraId="0B02B233" w14:textId="42B12BFB" w:rsidR="003870FA" w:rsidRDefault="009429E4" w:rsidP="003870FA">
      <w:pPr>
        <w:ind w:firstLine="0"/>
      </w:pPr>
      <w:r w:rsidRPr="009429E4">
        <w:drawing>
          <wp:inline distT="0" distB="0" distL="0" distR="0" wp14:anchorId="21F12622" wp14:editId="3B50BA0C">
            <wp:extent cx="5435600" cy="22098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3414" w14:textId="6F04BAB0" w:rsidR="009429E4" w:rsidRDefault="00821763" w:rsidP="003870FA">
      <w:pPr>
        <w:ind w:firstLine="0"/>
      </w:pPr>
      <w:bookmarkStart w:id="0" w:name="_GoBack"/>
      <w:r w:rsidRPr="00821763">
        <w:drawing>
          <wp:inline distT="0" distB="0" distL="0" distR="0" wp14:anchorId="237AEFAB" wp14:editId="3E49452B">
            <wp:extent cx="5676900" cy="2984500"/>
            <wp:effectExtent l="0" t="0" r="12700" b="1270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BEF587E" w14:textId="40410E87" w:rsidR="00821763" w:rsidRDefault="004467F7" w:rsidP="003870FA">
      <w:pPr>
        <w:ind w:firstLine="0"/>
      </w:pPr>
      <w:r w:rsidRPr="004467F7">
        <w:lastRenderedPageBreak/>
        <w:drawing>
          <wp:inline distT="0" distB="0" distL="0" distR="0" wp14:anchorId="1AD722A4" wp14:editId="4A58C000">
            <wp:extent cx="5753100" cy="4914900"/>
            <wp:effectExtent l="0" t="0" r="12700" b="1270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9259" w14:textId="37FF7662" w:rsidR="004467F7" w:rsidRDefault="00231005" w:rsidP="003870FA">
      <w:pPr>
        <w:ind w:firstLine="0"/>
      </w:pPr>
      <w:r w:rsidRPr="00231005">
        <w:drawing>
          <wp:inline distT="0" distB="0" distL="0" distR="0" wp14:anchorId="5E6D5E99" wp14:editId="24D2FAFC">
            <wp:extent cx="5664200" cy="2374900"/>
            <wp:effectExtent l="0" t="0" r="0" b="1270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EFAE" w14:textId="467482B8" w:rsidR="00CE2737" w:rsidRDefault="0021753D" w:rsidP="003D321E">
      <w:pPr>
        <w:ind w:firstLine="0"/>
      </w:pPr>
      <w:r w:rsidRPr="0021753D">
        <w:lastRenderedPageBreak/>
        <w:drawing>
          <wp:inline distT="0" distB="0" distL="0" distR="0" wp14:anchorId="33C5EFD7" wp14:editId="4B8ED908">
            <wp:extent cx="5753100" cy="3086100"/>
            <wp:effectExtent l="0" t="0" r="12700" b="1270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430">
        <w:t xml:space="preserve"> </w:t>
      </w:r>
    </w:p>
    <w:p w14:paraId="1D777C1D" w14:textId="747E1DDF" w:rsidR="00025CFA" w:rsidRDefault="00B5343E" w:rsidP="00025CFA">
      <w:pPr>
        <w:ind w:firstLine="0"/>
      </w:pPr>
      <w:r w:rsidRPr="00B5343E">
        <w:drawing>
          <wp:inline distT="0" distB="0" distL="0" distR="0" wp14:anchorId="254CE6A7" wp14:editId="12396B37">
            <wp:extent cx="5702300" cy="2692400"/>
            <wp:effectExtent l="0" t="0" r="1270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C897" w14:textId="6E3E9CAB" w:rsidR="00B5343E" w:rsidRDefault="00EB450B" w:rsidP="00025CFA">
      <w:pPr>
        <w:ind w:firstLine="0"/>
      </w:pPr>
      <w:r w:rsidRPr="00EB450B">
        <w:lastRenderedPageBreak/>
        <w:drawing>
          <wp:inline distT="0" distB="0" distL="0" distR="0" wp14:anchorId="730D3B3D" wp14:editId="5DA67B62">
            <wp:extent cx="5715000" cy="4152900"/>
            <wp:effectExtent l="0" t="0" r="0" b="1270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51EA" w14:textId="4D7552D2" w:rsidR="00EB450B" w:rsidRDefault="00FD1E3D" w:rsidP="00025CFA">
      <w:pPr>
        <w:ind w:firstLine="0"/>
      </w:pPr>
      <w:r w:rsidRPr="00FD1E3D">
        <w:drawing>
          <wp:inline distT="0" distB="0" distL="0" distR="0" wp14:anchorId="28F71FF3" wp14:editId="2B918911">
            <wp:extent cx="5435600" cy="23114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1836" w14:textId="4F220B64" w:rsidR="00FD1E3D" w:rsidRDefault="0054121B" w:rsidP="00025CFA">
      <w:pPr>
        <w:ind w:firstLine="0"/>
      </w:pPr>
      <w:r w:rsidRPr="0054121B">
        <w:lastRenderedPageBreak/>
        <w:drawing>
          <wp:inline distT="0" distB="0" distL="0" distR="0" wp14:anchorId="681BD28B" wp14:editId="0E6908D3">
            <wp:extent cx="5727700" cy="3022600"/>
            <wp:effectExtent l="0" t="0" r="1270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3076" w14:textId="3C8A02DC" w:rsidR="0054121B" w:rsidRDefault="003D321E" w:rsidP="00025CFA">
      <w:pPr>
        <w:ind w:firstLine="0"/>
      </w:pPr>
      <w:r w:rsidRPr="003D321E">
        <w:drawing>
          <wp:inline distT="0" distB="0" distL="0" distR="0" wp14:anchorId="159C9102" wp14:editId="3273C076">
            <wp:extent cx="5689600" cy="32512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3454" w14:textId="3E1C8847" w:rsidR="003D321E" w:rsidRDefault="00FF42FE" w:rsidP="00025CFA">
      <w:pPr>
        <w:ind w:firstLine="0"/>
      </w:pPr>
      <w:r w:rsidRPr="00FF42FE">
        <w:lastRenderedPageBreak/>
        <w:drawing>
          <wp:inline distT="0" distB="0" distL="0" distR="0" wp14:anchorId="67A4CF4D" wp14:editId="38B1B010">
            <wp:extent cx="5676900" cy="3276600"/>
            <wp:effectExtent l="0" t="0" r="1270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2FA8" w14:textId="4710F010" w:rsidR="00FF42FE" w:rsidRDefault="00CF316E" w:rsidP="00025CFA">
      <w:pPr>
        <w:ind w:firstLine="0"/>
      </w:pPr>
      <w:r w:rsidRPr="00CF316E">
        <w:drawing>
          <wp:inline distT="0" distB="0" distL="0" distR="0" wp14:anchorId="6FD660AA" wp14:editId="0E474535">
            <wp:extent cx="5702300" cy="2438400"/>
            <wp:effectExtent l="0" t="0" r="1270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C803" w14:textId="45D06491" w:rsidR="00CF316E" w:rsidRDefault="00737222" w:rsidP="00025CFA">
      <w:pPr>
        <w:ind w:firstLine="0"/>
      </w:pPr>
      <w:r w:rsidRPr="00737222">
        <w:lastRenderedPageBreak/>
        <w:drawing>
          <wp:inline distT="0" distB="0" distL="0" distR="0" wp14:anchorId="66AEE451" wp14:editId="5E79E8DE">
            <wp:extent cx="5689600" cy="39878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F108" w14:textId="21068A76" w:rsidR="007A5EB8" w:rsidRDefault="007A5EB8" w:rsidP="00025CFA">
      <w:pPr>
        <w:ind w:firstLine="0"/>
      </w:pPr>
      <w:r w:rsidRPr="007A5EB8">
        <w:drawing>
          <wp:inline distT="0" distB="0" distL="0" distR="0" wp14:anchorId="4BEA085A" wp14:editId="6C4F3457">
            <wp:extent cx="5715000" cy="28956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9466" w14:textId="4994F8CD" w:rsidR="003D321E" w:rsidRPr="00025CFA" w:rsidRDefault="003D321E" w:rsidP="00025CFA">
      <w:pPr>
        <w:ind w:firstLine="0"/>
      </w:pPr>
      <w:r w:rsidRPr="003870FA">
        <w:lastRenderedPageBreak/>
        <w:drawing>
          <wp:inline distT="0" distB="0" distL="0" distR="0" wp14:anchorId="7319B21A" wp14:editId="6BB2DC2A">
            <wp:extent cx="5943600" cy="1893570"/>
            <wp:effectExtent l="0" t="0" r="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8AF8" w14:textId="3EF4AE81" w:rsidR="007A5EB8" w:rsidRDefault="007A5EB8" w:rsidP="007A5EB8">
      <w:pPr>
        <w:pStyle w:val="Heading1"/>
      </w:pPr>
      <w:r>
        <w:t>2</w:t>
      </w:r>
      <w:r>
        <w:t>.3</w:t>
      </w:r>
      <w:r>
        <w:t xml:space="preserve"> PROC MI Example I</w:t>
      </w:r>
      <w:r>
        <w:t>I</w:t>
      </w:r>
    </w:p>
    <w:p w14:paraId="42151C8A" w14:textId="6382E461" w:rsidR="007A5EB8" w:rsidRDefault="002A70E5" w:rsidP="007A5EB8">
      <w:pPr>
        <w:ind w:firstLine="0"/>
      </w:pPr>
      <w:r w:rsidRPr="002A70E5">
        <w:drawing>
          <wp:inline distT="0" distB="0" distL="0" distR="0" wp14:anchorId="2F8043D1" wp14:editId="66B675F3">
            <wp:extent cx="5702300" cy="1828800"/>
            <wp:effectExtent l="0" t="0" r="1270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E0FE" w14:textId="46270223" w:rsidR="002A70E5" w:rsidRDefault="00215380" w:rsidP="007A5EB8">
      <w:pPr>
        <w:ind w:firstLine="0"/>
      </w:pPr>
      <w:r w:rsidRPr="00215380">
        <w:drawing>
          <wp:inline distT="0" distB="0" distL="0" distR="0" wp14:anchorId="6189CCEF" wp14:editId="7E87CCF4">
            <wp:extent cx="5715000" cy="1714500"/>
            <wp:effectExtent l="0" t="0" r="0" b="1270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A40E" w14:textId="0C4CBE30" w:rsidR="00874D23" w:rsidRDefault="00874D23" w:rsidP="007A5EB8">
      <w:pPr>
        <w:ind w:firstLine="0"/>
      </w:pPr>
      <w:r w:rsidRPr="00874D23">
        <w:lastRenderedPageBreak/>
        <w:drawing>
          <wp:inline distT="0" distB="0" distL="0" distR="0" wp14:anchorId="7728FC4B" wp14:editId="7A63C6AC">
            <wp:extent cx="5638800" cy="27940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3278" w14:textId="65226C3B" w:rsidR="00874D23" w:rsidRDefault="00874D23" w:rsidP="007A5EB8">
      <w:pPr>
        <w:ind w:firstLine="0"/>
      </w:pPr>
      <w:r w:rsidRPr="00874D23">
        <w:drawing>
          <wp:inline distT="0" distB="0" distL="0" distR="0" wp14:anchorId="0A400DC9" wp14:editId="565D8F2A">
            <wp:extent cx="5651500" cy="2222500"/>
            <wp:effectExtent l="0" t="0" r="12700" b="1270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AE91" w14:textId="7AEE8E48" w:rsidR="00215380" w:rsidRDefault="00874D23" w:rsidP="007A5EB8">
      <w:pPr>
        <w:ind w:firstLine="0"/>
      </w:pPr>
      <w:r w:rsidRPr="00874D23">
        <w:drawing>
          <wp:inline distT="0" distB="0" distL="0" distR="0" wp14:anchorId="2CD55845" wp14:editId="253E7229">
            <wp:extent cx="5943600" cy="1792605"/>
            <wp:effectExtent l="0" t="0" r="0" b="1079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57A6" w14:textId="1DBFB616" w:rsidR="00874D23" w:rsidRDefault="00C87E2A" w:rsidP="007A5EB8">
      <w:pPr>
        <w:ind w:firstLine="0"/>
      </w:pPr>
      <w:r w:rsidRPr="00C87E2A">
        <w:lastRenderedPageBreak/>
        <w:drawing>
          <wp:inline distT="0" distB="0" distL="0" distR="0" wp14:anchorId="5EB92DF3" wp14:editId="0124B9D1">
            <wp:extent cx="5664200" cy="3721100"/>
            <wp:effectExtent l="0" t="0" r="0" b="1270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4809" w14:textId="235A46D1" w:rsidR="00C87E2A" w:rsidRDefault="00277934" w:rsidP="007A5EB8">
      <w:pPr>
        <w:ind w:firstLine="0"/>
      </w:pPr>
      <w:r w:rsidRPr="00277934">
        <w:drawing>
          <wp:inline distT="0" distB="0" distL="0" distR="0" wp14:anchorId="595B7C64" wp14:editId="25BFF893">
            <wp:extent cx="5715000" cy="2298700"/>
            <wp:effectExtent l="0" t="0" r="0" b="1270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CC22" w14:textId="4D47F7F1" w:rsidR="00277934" w:rsidRDefault="00277934" w:rsidP="00277934">
      <w:pPr>
        <w:pStyle w:val="Heading1"/>
      </w:pPr>
      <w:r>
        <w:lastRenderedPageBreak/>
        <w:t>2</w:t>
      </w:r>
      <w:r>
        <w:t>.4 Case Study</w:t>
      </w:r>
    </w:p>
    <w:p w14:paraId="5CFFAF04" w14:textId="22899DA6" w:rsidR="00277934" w:rsidRDefault="0051182D" w:rsidP="00277934">
      <w:pPr>
        <w:ind w:firstLine="0"/>
      </w:pPr>
      <w:r w:rsidRPr="0051182D">
        <w:drawing>
          <wp:inline distT="0" distB="0" distL="0" distR="0" wp14:anchorId="1471BBCE" wp14:editId="6A3E80C9">
            <wp:extent cx="5676900" cy="2870200"/>
            <wp:effectExtent l="0" t="0" r="1270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8CA3" w14:textId="5008FBFE" w:rsidR="0051182D" w:rsidRDefault="0051182D" w:rsidP="00277934">
      <w:pPr>
        <w:ind w:firstLine="0"/>
      </w:pPr>
      <w:r w:rsidRPr="0051182D">
        <w:drawing>
          <wp:inline distT="0" distB="0" distL="0" distR="0" wp14:anchorId="03B83284" wp14:editId="4C76B35D">
            <wp:extent cx="5651500" cy="1917700"/>
            <wp:effectExtent l="0" t="0" r="12700" b="1270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E695" w14:textId="5C462400" w:rsidR="0051182D" w:rsidRDefault="0051182D" w:rsidP="00277934">
      <w:pPr>
        <w:ind w:firstLine="0"/>
      </w:pPr>
      <w:r w:rsidRPr="0051182D">
        <w:lastRenderedPageBreak/>
        <w:drawing>
          <wp:inline distT="0" distB="0" distL="0" distR="0" wp14:anchorId="09DFFE40" wp14:editId="7129A674">
            <wp:extent cx="5778500" cy="4127500"/>
            <wp:effectExtent l="0" t="0" r="12700" b="1270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69C7" w14:textId="7525200F" w:rsidR="00C87E2A" w:rsidRPr="007A5EB8" w:rsidRDefault="00012468" w:rsidP="007A5EB8">
      <w:pPr>
        <w:ind w:firstLine="0"/>
      </w:pPr>
      <w:r w:rsidRPr="00012468">
        <w:drawing>
          <wp:inline distT="0" distB="0" distL="0" distR="0" wp14:anchorId="135B1033" wp14:editId="27892190">
            <wp:extent cx="5702300" cy="3149600"/>
            <wp:effectExtent l="0" t="0" r="1270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1E9D" w14:textId="77777777" w:rsidR="00935B11" w:rsidRPr="00D3797D" w:rsidRDefault="00935B11" w:rsidP="00C313DA">
      <w:pPr>
        <w:ind w:firstLine="0"/>
      </w:pPr>
    </w:p>
    <w:sectPr w:rsidR="00935B11" w:rsidRPr="00D3797D">
      <w:headerReference w:type="default" r:id="rId35"/>
      <w:headerReference w:type="first" r:id="rId3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681CC1" w14:textId="77777777" w:rsidR="006246FF" w:rsidRDefault="006246FF">
      <w:pPr>
        <w:spacing w:line="240" w:lineRule="auto"/>
      </w:pPr>
      <w:r>
        <w:separator/>
      </w:r>
    </w:p>
  </w:endnote>
  <w:endnote w:type="continuationSeparator" w:id="0">
    <w:p w14:paraId="3372A7DF" w14:textId="77777777" w:rsidR="006246FF" w:rsidRDefault="006246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30EA7F" w14:textId="77777777" w:rsidR="006246FF" w:rsidRDefault="006246FF">
      <w:pPr>
        <w:spacing w:line="240" w:lineRule="auto"/>
      </w:pPr>
      <w:r>
        <w:separator/>
      </w:r>
    </w:p>
  </w:footnote>
  <w:footnote w:type="continuationSeparator" w:id="0">
    <w:p w14:paraId="7CF4ACDE" w14:textId="77777777" w:rsidR="006246FF" w:rsidRDefault="006246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886247" w14:textId="77777777" w:rsidR="00080C97" w:rsidRDefault="006246FF">
    <w:pPr>
      <w:pStyle w:val="Header"/>
    </w:pPr>
    <w:sdt>
      <w:sdtPr>
        <w:alias w:val="Last Name:"/>
        <w:tag w:val="Last Name:"/>
        <w:id w:val="1658178901"/>
        <w:placeholder>
          <w:docPart w:val="F643993A183CE04D8C84AF3D0E2C69CB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2509A4">
          <w:t>Matt Baldree</w:t>
        </w:r>
      </w:sdtContent>
    </w:sdt>
    <w:r w:rsidR="00EC2FE4">
      <w:t xml:space="preserve"> </w:t>
    </w:r>
    <w:r w:rsidR="00EC2FE4">
      <w:fldChar w:fldCharType="begin"/>
    </w:r>
    <w:r w:rsidR="00EC2FE4">
      <w:instrText xml:space="preserve"> PAGE   \* MERGEFORMAT </w:instrText>
    </w:r>
    <w:r w:rsidR="00EC2FE4">
      <w:fldChar w:fldCharType="separate"/>
    </w:r>
    <w:r w:rsidR="00012468">
      <w:rPr>
        <w:noProof/>
      </w:rPr>
      <w:t>2</w:t>
    </w:r>
    <w:r w:rsidR="00EC2FE4"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623FBD" w14:textId="77777777" w:rsidR="00080C97" w:rsidRDefault="006246FF">
    <w:pPr>
      <w:pStyle w:val="Header"/>
    </w:pPr>
    <w:sdt>
      <w:sdtPr>
        <w:alias w:val="Last Name:"/>
        <w:tag w:val="Last Name:"/>
        <w:id w:val="-348181431"/>
        <w:placeholder>
          <w:docPart w:val="CA283AC70867E149A24728284ABD8D69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2509A4">
          <w:t>Matt Baldree</w:t>
        </w:r>
      </w:sdtContent>
    </w:sdt>
    <w:r w:rsidR="00EC2FE4">
      <w:t xml:space="preserve"> </w:t>
    </w:r>
    <w:r w:rsidR="00EC2FE4">
      <w:fldChar w:fldCharType="begin"/>
    </w:r>
    <w:r w:rsidR="00EC2FE4">
      <w:instrText xml:space="preserve"> PAGE   \* MERGEFORMAT </w:instrText>
    </w:r>
    <w:r w:rsidR="00EC2FE4">
      <w:fldChar w:fldCharType="separate"/>
    </w:r>
    <w:r w:rsidR="00012468">
      <w:rPr>
        <w:noProof/>
      </w:rPr>
      <w:t>1</w:t>
    </w:r>
    <w:r w:rsidR="00EC2FE4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191A80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4D47FA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D530367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88A8F44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E6803B5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7C2E5F4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90012B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9141AF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9EAE076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C6D0A0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87A3A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229E3C4C"/>
    <w:multiLevelType w:val="hybridMultilevel"/>
    <w:tmpl w:val="6256DC96"/>
    <w:lvl w:ilvl="0" w:tplc="0562E4D2">
      <w:start w:val="1"/>
      <w:numFmt w:val="lowerLetter"/>
      <w:pStyle w:val="TableNote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2D500B64"/>
    <w:multiLevelType w:val="multilevel"/>
    <w:tmpl w:val="EA0C65F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>
    <w:nsid w:val="539E1B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59BC4956"/>
    <w:multiLevelType w:val="multilevel"/>
    <w:tmpl w:val="4572ABF8"/>
    <w:styleLink w:val="MLAOutlin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>
    <w:nsid w:val="5B1B5787"/>
    <w:multiLevelType w:val="multilevel"/>
    <w:tmpl w:val="4572ABF8"/>
    <w:numStyleLink w:val="MLAOutline"/>
  </w:abstractNum>
  <w:abstractNum w:abstractNumId="16">
    <w:nsid w:val="5CE34C09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4"/>
  </w:num>
  <w:num w:numId="13">
    <w:abstractNumId w:val="15"/>
  </w:num>
  <w:num w:numId="14">
    <w:abstractNumId w:val="13"/>
  </w:num>
  <w:num w:numId="15">
    <w:abstractNumId w:val="10"/>
  </w:num>
  <w:num w:numId="16">
    <w:abstractNumId w:val="12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8ED"/>
    <w:rsid w:val="000055E7"/>
    <w:rsid w:val="00012468"/>
    <w:rsid w:val="00014430"/>
    <w:rsid w:val="00025CFA"/>
    <w:rsid w:val="00073E7B"/>
    <w:rsid w:val="00080C97"/>
    <w:rsid w:val="000D044A"/>
    <w:rsid w:val="001414F5"/>
    <w:rsid w:val="00170500"/>
    <w:rsid w:val="001E722B"/>
    <w:rsid w:val="00215380"/>
    <w:rsid w:val="0021753D"/>
    <w:rsid w:val="00231005"/>
    <w:rsid w:val="00246AA4"/>
    <w:rsid w:val="002509A4"/>
    <w:rsid w:val="00277934"/>
    <w:rsid w:val="002A70E5"/>
    <w:rsid w:val="002E341F"/>
    <w:rsid w:val="003215C9"/>
    <w:rsid w:val="00343AEF"/>
    <w:rsid w:val="0034643D"/>
    <w:rsid w:val="00380CDB"/>
    <w:rsid w:val="003870FA"/>
    <w:rsid w:val="00390314"/>
    <w:rsid w:val="003B5174"/>
    <w:rsid w:val="003C5EE0"/>
    <w:rsid w:val="003C6EAD"/>
    <w:rsid w:val="003D321E"/>
    <w:rsid w:val="003E748F"/>
    <w:rsid w:val="004467F7"/>
    <w:rsid w:val="0045169A"/>
    <w:rsid w:val="0051182D"/>
    <w:rsid w:val="0054121B"/>
    <w:rsid w:val="005A6970"/>
    <w:rsid w:val="006114C7"/>
    <w:rsid w:val="006246FF"/>
    <w:rsid w:val="0063275F"/>
    <w:rsid w:val="006743EF"/>
    <w:rsid w:val="006A64A8"/>
    <w:rsid w:val="006D6BC3"/>
    <w:rsid w:val="00702EC9"/>
    <w:rsid w:val="00735547"/>
    <w:rsid w:val="00737222"/>
    <w:rsid w:val="007579A9"/>
    <w:rsid w:val="0076706C"/>
    <w:rsid w:val="0077013A"/>
    <w:rsid w:val="007850C4"/>
    <w:rsid w:val="007A5EB8"/>
    <w:rsid w:val="007D4B2F"/>
    <w:rsid w:val="00821763"/>
    <w:rsid w:val="00827A86"/>
    <w:rsid w:val="00874D23"/>
    <w:rsid w:val="008F73BA"/>
    <w:rsid w:val="00935B11"/>
    <w:rsid w:val="009429E4"/>
    <w:rsid w:val="00965112"/>
    <w:rsid w:val="009B3460"/>
    <w:rsid w:val="009B7FDC"/>
    <w:rsid w:val="009E01FC"/>
    <w:rsid w:val="00A248E8"/>
    <w:rsid w:val="00A709F4"/>
    <w:rsid w:val="00AB1E45"/>
    <w:rsid w:val="00AF5715"/>
    <w:rsid w:val="00B00516"/>
    <w:rsid w:val="00B5343E"/>
    <w:rsid w:val="00B82F8F"/>
    <w:rsid w:val="00BD3A4E"/>
    <w:rsid w:val="00C12BFE"/>
    <w:rsid w:val="00C26420"/>
    <w:rsid w:val="00C313DA"/>
    <w:rsid w:val="00C87E2A"/>
    <w:rsid w:val="00C91EC4"/>
    <w:rsid w:val="00C9743F"/>
    <w:rsid w:val="00CE2737"/>
    <w:rsid w:val="00CF316E"/>
    <w:rsid w:val="00D31297"/>
    <w:rsid w:val="00D3797D"/>
    <w:rsid w:val="00D43F2F"/>
    <w:rsid w:val="00D65993"/>
    <w:rsid w:val="00E54F94"/>
    <w:rsid w:val="00E86251"/>
    <w:rsid w:val="00EB450B"/>
    <w:rsid w:val="00EC2FE4"/>
    <w:rsid w:val="00EE478F"/>
    <w:rsid w:val="00FA0E20"/>
    <w:rsid w:val="00FD1E3D"/>
    <w:rsid w:val="00FF42FE"/>
    <w:rsid w:val="00FF6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2321B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65112"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rsid w:val="00EC2FE4"/>
    <w:pPr>
      <w:keepNext/>
      <w:keepLines/>
      <w:ind w:firstLine="0"/>
      <w:outlineLvl w:val="0"/>
    </w:pPr>
    <w:rPr>
      <w:rFonts w:asciiTheme="majorHAnsi" w:eastAsiaTheme="majorEastAsia" w:hAnsiTheme="majorHAnsi" w:cstheme="majorBidi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2FE4"/>
    <w:pPr>
      <w:keepNext/>
      <w:keepLines/>
      <w:ind w:firstLine="0"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2FE4"/>
    <w:pPr>
      <w:keepNext/>
      <w:keepLines/>
      <w:ind w:firstLine="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2FE4"/>
    <w:pPr>
      <w:keepNext/>
      <w:keepLines/>
      <w:ind w:firstLine="0"/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2FE4"/>
    <w:pPr>
      <w:keepNext/>
      <w:keepLines/>
      <w:ind w:firstLine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2FE4"/>
    <w:pPr>
      <w:keepNext/>
      <w:keepLines/>
      <w:ind w:firstLine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2FE4"/>
    <w:pPr>
      <w:keepNext/>
      <w:keepLines/>
      <w:ind w:firstLine="0"/>
      <w:outlineLvl w:val="6"/>
    </w:pPr>
    <w:rPr>
      <w:rFonts w:asciiTheme="majorHAnsi" w:eastAsiaTheme="majorEastAsia" w:hAnsiTheme="majorHAnsi"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2FE4"/>
    <w:pPr>
      <w:keepNext/>
      <w:keepLines/>
      <w:ind w:firstLine="0"/>
      <w:outlineLvl w:val="7"/>
    </w:pPr>
    <w:rPr>
      <w:rFonts w:asciiTheme="majorHAnsi" w:eastAsiaTheme="majorEastAsia" w:hAnsiTheme="majorHAnsi" w:cstheme="majorBid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2FE4"/>
    <w:pPr>
      <w:keepNext/>
      <w:keepLines/>
      <w:ind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  <w:ind w:firstLine="0"/>
      <w:jc w:val="right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rsid w:val="00EC2FE4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2FE4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8"/>
    <w:unhideWhenUsed/>
    <w:qFormat/>
    <w:pPr>
      <w:ind w:firstLine="0"/>
    </w:pPr>
  </w:style>
  <w:style w:type="paragraph" w:styleId="BlockText">
    <w:name w:val="Block Text"/>
    <w:basedOn w:val="Normal"/>
    <w:uiPriority w:val="99"/>
    <w:semiHidden/>
    <w:unhideWhenUsed/>
    <w:rsid w:val="00EC2FE4"/>
    <w:pPr>
      <w:pBdr>
        <w:top w:val="single" w:sz="2" w:space="10" w:color="404040" w:themeColor="text1" w:themeTint="BF" w:shadow="1"/>
        <w:left w:val="single" w:sz="2" w:space="10" w:color="404040" w:themeColor="text1" w:themeTint="BF" w:shadow="1"/>
        <w:bottom w:val="single" w:sz="2" w:space="10" w:color="404040" w:themeColor="text1" w:themeTint="BF" w:shadow="1"/>
        <w:right w:val="single" w:sz="2" w:space="10" w:color="404040" w:themeColor="text1" w:themeTint="BF" w:shadow="1"/>
      </w:pBdr>
      <w:ind w:left="1152" w:right="1152" w:firstLine="0"/>
    </w:pPr>
    <w:rPr>
      <w:i/>
      <w:iCs/>
      <w:color w:val="404040" w:themeColor="text1" w:themeTint="BF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rsid w:val="00EC2FE4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C2FE4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C2FE4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C2FE4"/>
    <w:rPr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C2FE4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paragraph" w:styleId="CommentText">
    <w:name w:val="annotation text"/>
    <w:basedOn w:val="Normal"/>
    <w:link w:val="CommentTextChar"/>
    <w:uiPriority w:val="99"/>
    <w:semiHidden/>
    <w:unhideWhenUsed/>
    <w:rsid w:val="00EC2FE4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C2FE4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rsid w:val="00EC2FE4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C2FE4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paragraph" w:styleId="EndnoteText">
    <w:name w:val="endnote text"/>
    <w:basedOn w:val="Normal"/>
    <w:link w:val="EndnoteTextChar"/>
    <w:uiPriority w:val="99"/>
    <w:semiHidden/>
    <w:unhideWhenUsed/>
  </w:style>
  <w:style w:type="character" w:customStyle="1" w:styleId="EndnoteTextChar">
    <w:name w:val="Endnote Text Char"/>
    <w:basedOn w:val="DefaultParagraphFont"/>
    <w:link w:val="EndnoteText"/>
    <w:uiPriority w:val="99"/>
    <w:semiHidden/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EC2FE4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customStyle="1" w:styleId="TableTitle">
    <w:name w:val="Table Title"/>
    <w:basedOn w:val="Normal"/>
    <w:next w:val="Normal"/>
    <w:uiPriority w:val="5"/>
    <w:qFormat/>
    <w:pPr>
      <w:ind w:left="360" w:hanging="360"/>
    </w:pPr>
  </w:style>
  <w:style w:type="paragraph" w:styleId="FootnoteText">
    <w:name w:val="footnote text"/>
    <w:basedOn w:val="Normal"/>
    <w:link w:val="FootnoteTextChar"/>
    <w:uiPriority w:val="99"/>
    <w:semiHidden/>
    <w:unhideWhenUsed/>
  </w:style>
  <w:style w:type="character" w:customStyle="1" w:styleId="FootnoteTextChar">
    <w:name w:val="Footnote Text Char"/>
    <w:basedOn w:val="DefaultParagraphFont"/>
    <w:link w:val="FootnoteText"/>
    <w:uiPriority w:val="99"/>
    <w:semiHidden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2FE4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ind w:firstLine="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EC2FE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aliases w:val="No Indent"/>
    <w:uiPriority w:val="1"/>
    <w:qFormat/>
    <w:pPr>
      <w:ind w:firstLine="0"/>
    </w:p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paragraph" w:styleId="PlainText">
    <w:name w:val="Plain Text"/>
    <w:basedOn w:val="Normal"/>
    <w:link w:val="PlainTextChar"/>
    <w:uiPriority w:val="99"/>
    <w:semiHidden/>
    <w:unhideWhenUsed/>
    <w:rsid w:val="00EC2FE4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C2FE4"/>
    <w:rPr>
      <w:rFonts w:ascii="Consolas" w:hAnsi="Consolas" w:cs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4"/>
    <w:qFormat/>
    <w:pPr>
      <w:ind w:left="1440" w:firstLine="0"/>
    </w:pPr>
  </w:style>
  <w:style w:type="character" w:customStyle="1" w:styleId="QuoteChar">
    <w:name w:val="Quote Char"/>
    <w:basedOn w:val="DefaultParagraphFont"/>
    <w:link w:val="Quote"/>
    <w:uiPriority w:val="4"/>
    <w:rsid w:val="007D4B2F"/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itle">
    <w:name w:val="Title"/>
    <w:basedOn w:val="Normal"/>
    <w:next w:val="Normal"/>
    <w:link w:val="TitleChar"/>
    <w:uiPriority w:val="2"/>
    <w:qFormat/>
    <w:pPr>
      <w:ind w:firstLine="0"/>
      <w:jc w:val="center"/>
    </w:pPr>
    <w:rPr>
      <w:rFonts w:asciiTheme="majorHAnsi" w:eastAsiaTheme="majorEastAsia" w:hAnsiTheme="majorHAnsi" w:cstheme="majorBidi"/>
      <w:spacing w:val="-10"/>
      <w:kern w:val="28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spacing w:val="-10"/>
      <w:kern w:val="28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40" w:firstLine="0"/>
    </w:p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80" w:firstLine="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EC2FE4"/>
    <w:rPr>
      <w:color w:val="404040" w:themeColor="text1" w:themeTint="BF"/>
    </w:rPr>
  </w:style>
  <w:style w:type="character" w:styleId="Emphasis">
    <w:name w:val="Emphasis"/>
    <w:basedOn w:val="DefaultParagraphFont"/>
    <w:uiPriority w:val="3"/>
    <w:qFormat/>
    <w:rPr>
      <w:i/>
      <w:iCs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LAresearchpapertable">
    <w:name w:val="MLA research paper table"/>
    <w:basedOn w:val="TableNormal"/>
    <w:uiPriority w:val="99"/>
    <w:pPr>
      <w:spacing w:before="240"/>
      <w:ind w:left="72" w:right="72" w:firstLine="0"/>
    </w:pPr>
    <w:tblPr>
      <w:tblInd w:w="0" w:type="dxa"/>
      <w:tblBorders>
        <w:top w:val="single" w:sz="4" w:space="0" w:color="auto"/>
        <w:bottom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TableSource">
    <w:name w:val="Table Source"/>
    <w:basedOn w:val="TableTitle"/>
    <w:next w:val="Normal"/>
    <w:uiPriority w:val="6"/>
    <w:qFormat/>
    <w:pPr>
      <w:spacing w:before="240"/>
    </w:pPr>
  </w:style>
  <w:style w:type="paragraph" w:customStyle="1" w:styleId="TableNote">
    <w:name w:val="Table Note"/>
    <w:basedOn w:val="Normal"/>
    <w:uiPriority w:val="7"/>
    <w:qFormat/>
    <w:pPr>
      <w:numPr>
        <w:numId w:val="11"/>
      </w:numPr>
    </w:pPr>
  </w:style>
  <w:style w:type="numbering" w:customStyle="1" w:styleId="MLAOutline">
    <w:name w:val="MLA Outline"/>
    <w:uiPriority w:val="99"/>
    <w:pPr>
      <w:numPr>
        <w:numId w:val="12"/>
      </w:numPr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semiHidden/>
    <w:unhideWhenUsed/>
    <w:qFormat/>
    <w:rsid w:val="007D4B2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7D4B2F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7D4B2F"/>
    <w:rPr>
      <w:i/>
      <w:iCs/>
      <w:color w:val="404040" w:themeColor="text1" w:themeTint="BF"/>
    </w:rPr>
  </w:style>
  <w:style w:type="character" w:styleId="FollowedHyperlink">
    <w:name w:val="FollowedHyperlink"/>
    <w:basedOn w:val="DefaultParagraphFont"/>
    <w:uiPriority w:val="99"/>
    <w:semiHidden/>
    <w:unhideWhenUsed/>
    <w:rsid w:val="00EC2FE4"/>
    <w:rPr>
      <w:color w:val="404040" w:themeColor="text1" w:themeTint="B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C2FE4"/>
    <w:rPr>
      <w:sz w:val="22"/>
      <w:szCs w:val="16"/>
    </w:rPr>
  </w:style>
  <w:style w:type="character" w:styleId="HTMLKeyboard">
    <w:name w:val="HTML Keyboard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26420"/>
    <w:rPr>
      <w:b/>
      <w:bCs/>
      <w:caps w:val="0"/>
      <w:smallCaps/>
      <w:color w:val="6E6E6E" w:themeColor="accent1" w:themeShade="80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header" Target="header1.xml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fontTable" Target="fontTable.xml"/><Relationship Id="rId38" Type="http://schemas.openxmlformats.org/officeDocument/2006/relationships/glossaryDocument" Target="glossary/document.xml"/><Relationship Id="rId39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ttbaldree/Library/Group%20Containers/UBF8T346G9.Office/User%20Content.localized/Templates.localized/MSDS637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643993A183CE04D8C84AF3D0E2C69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362BC0-226A-7E4A-B088-CEF093E0DC49}"/>
      </w:docPartPr>
      <w:docPartBody>
        <w:p w:rsidR="00000000" w:rsidRDefault="009E77EE">
          <w:pPr>
            <w:pStyle w:val="F643993A183CE04D8C84AF3D0E2C69CB"/>
          </w:pPr>
          <w:r>
            <w:t>[Last Name]</w:t>
          </w:r>
        </w:p>
      </w:docPartBody>
    </w:docPart>
    <w:docPart>
      <w:docPartPr>
        <w:name w:val="CA283AC70867E149A24728284ABD8D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4A9686-5C90-9D40-A904-F45523E6D961}"/>
      </w:docPartPr>
      <w:docPartBody>
        <w:p w:rsidR="00000000" w:rsidRDefault="009E77EE">
          <w:pPr>
            <w:pStyle w:val="CA283AC70867E149A24728284ABD8D69"/>
          </w:pPr>
          <w:r>
            <w:t>[Last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77EE"/>
    <w:rsid w:val="009E7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DA40AA86C74704AAC3174B9CDDF0D9E">
    <w:name w:val="7DA40AA86C74704AAC3174B9CDDF0D9E"/>
  </w:style>
  <w:style w:type="paragraph" w:customStyle="1" w:styleId="F02B900568AA8C42903673873C93DFD3">
    <w:name w:val="F02B900568AA8C42903673873C93DFD3"/>
  </w:style>
  <w:style w:type="character" w:styleId="Emphasis">
    <w:name w:val="Emphasis"/>
    <w:basedOn w:val="DefaultParagraphFont"/>
    <w:uiPriority w:val="3"/>
    <w:qFormat/>
    <w:rPr>
      <w:i/>
      <w:iCs/>
    </w:rPr>
  </w:style>
  <w:style w:type="paragraph" w:customStyle="1" w:styleId="A1F0727D89B8F840A7D88ECA33D9EC4B">
    <w:name w:val="A1F0727D89B8F840A7D88ECA33D9EC4B"/>
  </w:style>
  <w:style w:type="paragraph" w:customStyle="1" w:styleId="4122CCE481DFF8469862CAC9ED54685E">
    <w:name w:val="4122CCE481DFF8469862CAC9ED54685E"/>
  </w:style>
  <w:style w:type="paragraph" w:customStyle="1" w:styleId="4EE9700CE953B74BA1B8C7E60E532C9B">
    <w:name w:val="4EE9700CE953B74BA1B8C7E60E532C9B"/>
  </w:style>
  <w:style w:type="paragraph" w:customStyle="1" w:styleId="A684EFC396C8FC418EA5D25AB87C2A3E">
    <w:name w:val="A684EFC396C8FC418EA5D25AB87C2A3E"/>
  </w:style>
  <w:style w:type="paragraph" w:customStyle="1" w:styleId="1F53841467D6BE4C94C936C3D4B63241">
    <w:name w:val="1F53841467D6BE4C94C936C3D4B63241"/>
  </w:style>
  <w:style w:type="paragraph" w:customStyle="1" w:styleId="76BA37759D3E7C4D82B596A2296EBCA8">
    <w:name w:val="76BA37759D3E7C4D82B596A2296EBCA8"/>
  </w:style>
  <w:style w:type="paragraph" w:customStyle="1" w:styleId="94950B3B6DDB2243A1C2510EE7F75F2D">
    <w:name w:val="94950B3B6DDB2243A1C2510EE7F75F2D"/>
  </w:style>
  <w:style w:type="paragraph" w:customStyle="1" w:styleId="DBFD08CB2B96614B9757B729ADBEECE6">
    <w:name w:val="DBFD08CB2B96614B9757B729ADBEECE6"/>
  </w:style>
  <w:style w:type="paragraph" w:customStyle="1" w:styleId="45D3A3F599EE8A4B93022F7338826EE0">
    <w:name w:val="45D3A3F599EE8A4B93022F7338826EE0"/>
  </w:style>
  <w:style w:type="paragraph" w:customStyle="1" w:styleId="EF83A425EEFC7043BBBBAF48715C5F7F">
    <w:name w:val="EF83A425EEFC7043BBBBAF48715C5F7F"/>
  </w:style>
  <w:style w:type="paragraph" w:customStyle="1" w:styleId="8325F83CF71E974EA01F32461934AE3F">
    <w:name w:val="8325F83CF71E974EA01F32461934AE3F"/>
  </w:style>
  <w:style w:type="paragraph" w:customStyle="1" w:styleId="EE4276C338A23340BD8BFF8B86C3D3C9">
    <w:name w:val="EE4276C338A23340BD8BFF8B86C3D3C9"/>
  </w:style>
  <w:style w:type="paragraph" w:customStyle="1" w:styleId="8E27F51B29F56B4F851C1B415256C2D1">
    <w:name w:val="8E27F51B29F56B4F851C1B415256C2D1"/>
  </w:style>
  <w:style w:type="paragraph" w:customStyle="1" w:styleId="C33F9E83401ED649B6AEE1AC917F7B19">
    <w:name w:val="C33F9E83401ED649B6AEE1AC917F7B19"/>
  </w:style>
  <w:style w:type="paragraph" w:customStyle="1" w:styleId="EE5FC7F5E8A23B4887E16AB49131528D">
    <w:name w:val="EE5FC7F5E8A23B4887E16AB49131528D"/>
  </w:style>
  <w:style w:type="paragraph" w:customStyle="1" w:styleId="EEEF9F1A04D8FD43940CF85E7CA99598">
    <w:name w:val="EEEF9F1A04D8FD43940CF85E7CA99598"/>
  </w:style>
  <w:style w:type="paragraph" w:customStyle="1" w:styleId="61F1807382CB3E4FAB7E66EA13F939F1">
    <w:name w:val="61F1807382CB3E4FAB7E66EA13F939F1"/>
  </w:style>
  <w:style w:type="paragraph" w:customStyle="1" w:styleId="E3D549937009ED4DB5C601B8ACBD73A0">
    <w:name w:val="E3D549937009ED4DB5C601B8ACBD73A0"/>
  </w:style>
  <w:style w:type="paragraph" w:customStyle="1" w:styleId="DEFD90F85ACEFA4CAF4A10659F1668B4">
    <w:name w:val="DEFD90F85ACEFA4CAF4A10659F1668B4"/>
  </w:style>
  <w:style w:type="paragraph" w:customStyle="1" w:styleId="B9EBDB10CE499147A471D0F6DD824DC2">
    <w:name w:val="B9EBDB10CE499147A471D0F6DD824DC2"/>
  </w:style>
  <w:style w:type="paragraph" w:customStyle="1" w:styleId="3B3381CD0B8F6748831B837FC8BB4DC9">
    <w:name w:val="3B3381CD0B8F6748831B837FC8BB4DC9"/>
  </w:style>
  <w:style w:type="paragraph" w:customStyle="1" w:styleId="2543C943C9870D45ABE54854BC78EB30">
    <w:name w:val="2543C943C9870D45ABE54854BC78EB30"/>
  </w:style>
  <w:style w:type="paragraph" w:customStyle="1" w:styleId="E53C108B0B50BE4681DDD8402146E4C3">
    <w:name w:val="E53C108B0B50BE4681DDD8402146E4C3"/>
  </w:style>
  <w:style w:type="paragraph" w:customStyle="1" w:styleId="D7CE4291692ABD4B9D355F368893C27A">
    <w:name w:val="D7CE4291692ABD4B9D355F368893C27A"/>
  </w:style>
  <w:style w:type="paragraph" w:customStyle="1" w:styleId="8F1B62DAA1E0A84A91E14A0829D800F6">
    <w:name w:val="8F1B62DAA1E0A84A91E14A0829D800F6"/>
  </w:style>
  <w:style w:type="paragraph" w:customStyle="1" w:styleId="F643993A183CE04D8C84AF3D0E2C69CB">
    <w:name w:val="F643993A183CE04D8C84AF3D0E2C69CB"/>
  </w:style>
  <w:style w:type="paragraph" w:customStyle="1" w:styleId="CA283AC70867E149A24728284ABD8D69">
    <w:name w:val="CA283AC70867E149A24728284ABD8D6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Matt Baldree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9FA317E-344D-E34E-86C8-0EC4EEBB28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MSDS6370.dotx</Template>
  <TotalTime>108</TotalTime>
  <Pages>12</Pages>
  <Words>19</Words>
  <Characters>109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2017-05-07T19:44:00Z</cp:lastPrinted>
  <dcterms:created xsi:type="dcterms:W3CDTF">2017-05-07T19:44:00Z</dcterms:created>
  <dcterms:modified xsi:type="dcterms:W3CDTF">2017-05-09T00:10:00Z</dcterms:modified>
</cp:coreProperties>
</file>